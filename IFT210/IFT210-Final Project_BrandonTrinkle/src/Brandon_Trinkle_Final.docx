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70BC1" w14:textId="77777777" w:rsidR="002C79E6" w:rsidRDefault="002C79E6" w:rsidP="002C79E6"/>
    <w:p w14:paraId="569A960C" w14:textId="77777777" w:rsidR="002C79E6" w:rsidRDefault="002C79E6" w:rsidP="002C79E6"/>
    <w:p w14:paraId="037B2746" w14:textId="77777777" w:rsidR="002C79E6" w:rsidRDefault="002C79E6" w:rsidP="002C79E6"/>
    <w:p w14:paraId="269E64E6" w14:textId="77777777" w:rsidR="002C79E6" w:rsidRDefault="002C79E6" w:rsidP="002C79E6"/>
    <w:p w14:paraId="25919570" w14:textId="77777777" w:rsidR="002C79E6" w:rsidRDefault="002C79E6" w:rsidP="002C79E6"/>
    <w:p w14:paraId="5D1EA0E9" w14:textId="51DCC6E7" w:rsidR="6A36C4BF" w:rsidRPr="00B863FB" w:rsidRDefault="00D349C0" w:rsidP="00B863FB">
      <w:pPr>
        <w:pStyle w:val="Title"/>
      </w:pPr>
      <w:r>
        <w:t>Final</w:t>
      </w:r>
    </w:p>
    <w:p w14:paraId="7B0FDF76" w14:textId="0C9C921C" w:rsidR="201D26C8" w:rsidRPr="00D82F31" w:rsidRDefault="201D26C8" w:rsidP="00D82F31"/>
    <w:p w14:paraId="2AFCA363" w14:textId="3DFDF9B3" w:rsidR="00A417C1" w:rsidRDefault="00D82F31" w:rsidP="002C79E6">
      <w:pPr>
        <w:pStyle w:val="Subtitle"/>
      </w:pPr>
      <w:r>
        <w:t>Brandon Trinkle</w:t>
      </w:r>
    </w:p>
    <w:p w14:paraId="3914C7A2" w14:textId="1E9593FA" w:rsidR="002C79E6" w:rsidRDefault="00D82F31" w:rsidP="002C79E6">
      <w:pPr>
        <w:pStyle w:val="Subtitle"/>
      </w:pPr>
      <w:r>
        <w:t>Arizona State University</w:t>
      </w:r>
    </w:p>
    <w:p w14:paraId="6D3B744E" w14:textId="05E251CA" w:rsidR="002C79E6" w:rsidRDefault="00000000" w:rsidP="002C79E6">
      <w:pPr>
        <w:pStyle w:val="Subtitle"/>
      </w:pPr>
      <w:sdt>
        <w:sdtPr>
          <w:id w:val="-568883333"/>
          <w:placeholder>
            <w:docPart w:val="A26702A642594622804F5F181FA26FEE"/>
          </w:placeholder>
          <w:temporary/>
          <w:showingPlcHdr/>
          <w15:appearance w15:val="hidden"/>
        </w:sdtPr>
        <w:sdtContent>
          <w:r w:rsidR="002C79E6" w:rsidRPr="3236C9DF">
            <w:t>Course Number</w:t>
          </w:r>
          <w:r w:rsidR="002C79E6">
            <w:t>:</w:t>
          </w:r>
        </w:sdtContent>
      </w:sdt>
      <w:r w:rsidR="002C79E6">
        <w:t xml:space="preserve"> </w:t>
      </w:r>
      <w:r w:rsidR="00D82F31">
        <w:t>IFT 2</w:t>
      </w:r>
      <w:r w:rsidR="00D349C0">
        <w:t>1</w:t>
      </w:r>
      <w:r w:rsidR="00D82F31">
        <w:t>0</w:t>
      </w:r>
    </w:p>
    <w:p w14:paraId="1CE9C81A" w14:textId="3E4BA090" w:rsidR="002C79E6" w:rsidRDefault="00D82F31" w:rsidP="002C79E6">
      <w:pPr>
        <w:pStyle w:val="Subtitle"/>
      </w:pPr>
      <w:r>
        <w:t xml:space="preserve">Professor </w:t>
      </w:r>
      <w:r w:rsidR="00A04044">
        <w:t>Rick Bird</w:t>
      </w:r>
    </w:p>
    <w:p w14:paraId="4FAE5959" w14:textId="5FF53D59" w:rsidR="201D26C8" w:rsidRDefault="00230543" w:rsidP="002C79E6">
      <w:pPr>
        <w:pStyle w:val="Subtitle"/>
      </w:pPr>
      <w:r>
        <w:t>2/</w:t>
      </w:r>
      <w:r w:rsidR="00A04044">
        <w:t>20</w:t>
      </w:r>
      <w:r w:rsidR="00D82F31">
        <w:t>/2024</w:t>
      </w:r>
    </w:p>
    <w:p w14:paraId="6EA6853E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5529A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CFF0263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6E0B6588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4642FCE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12EC21ED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07DE40F1" w14:textId="77777777" w:rsidR="201D26C8" w:rsidRDefault="201D26C8" w:rsidP="014CA2B6">
      <w:pPr>
        <w:pStyle w:val="Title2"/>
        <w:rPr>
          <w:rFonts w:ascii="Calibri" w:eastAsia="Calibri" w:hAnsi="Calibri" w:cs="Calibri"/>
          <w:szCs w:val="22"/>
        </w:rPr>
      </w:pPr>
    </w:p>
    <w:p w14:paraId="746E07BC" w14:textId="77777777" w:rsidR="000D4642" w:rsidRDefault="000D4642">
      <w:pPr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br w:type="page"/>
      </w:r>
    </w:p>
    <w:p w14:paraId="5CA655D2" w14:textId="3C223311" w:rsidR="005461A4" w:rsidRDefault="005461A4" w:rsidP="00D33F8C">
      <w:pPr>
        <w:pStyle w:val="SectionTitle"/>
      </w:pPr>
      <w:r>
        <w:lastRenderedPageBreak/>
        <w:t>Reflection</w:t>
      </w:r>
    </w:p>
    <w:p w14:paraId="7429A4D0" w14:textId="4ED6E2A2" w:rsidR="00A04044" w:rsidRDefault="00AB6F1B" w:rsidP="008B39E4">
      <w:pPr>
        <w:pStyle w:val="SectionTitle"/>
      </w:pPr>
      <w:r>
        <w:lastRenderedPageBreak/>
        <w:t>Test Case 1</w:t>
      </w:r>
      <w:r w:rsidR="008B39E4" w:rsidRPr="008B39E4">
        <w:drawing>
          <wp:inline distT="0" distB="0" distL="0" distR="0" wp14:anchorId="77CDE859" wp14:editId="3A2A2DD6">
            <wp:extent cx="5943600" cy="3522980"/>
            <wp:effectExtent l="0" t="0" r="0" b="1270"/>
            <wp:docPr id="143826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63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49F8" w14:textId="2CF23D05" w:rsidR="008B39E4" w:rsidRDefault="00AB6F1B" w:rsidP="008B39E4">
      <w:pPr>
        <w:ind w:firstLine="0"/>
      </w:pPr>
      <w:r w:rsidRPr="00AB6F1B">
        <w:drawing>
          <wp:inline distT="0" distB="0" distL="0" distR="0" wp14:anchorId="641BC2A7" wp14:editId="6F4FD1DA">
            <wp:extent cx="5943600" cy="3529330"/>
            <wp:effectExtent l="0" t="0" r="0" b="0"/>
            <wp:docPr id="1959840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402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8ACE" w14:textId="1BE33C74" w:rsidR="00AB6F1B" w:rsidRDefault="0055017C" w:rsidP="008B39E4">
      <w:pPr>
        <w:ind w:firstLine="0"/>
      </w:pPr>
      <w:r w:rsidRPr="0055017C">
        <w:lastRenderedPageBreak/>
        <w:drawing>
          <wp:inline distT="0" distB="0" distL="0" distR="0" wp14:anchorId="7792F64B" wp14:editId="4192909A">
            <wp:extent cx="5943600" cy="3529330"/>
            <wp:effectExtent l="0" t="0" r="0" b="0"/>
            <wp:docPr id="1064939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398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04FF" w14:textId="5D3BEE05" w:rsidR="0055017C" w:rsidRDefault="0055017C" w:rsidP="0055017C">
      <w:pPr>
        <w:ind w:firstLine="0"/>
        <w:jc w:val="center"/>
        <w:rPr>
          <w:b/>
          <w:bCs/>
        </w:rPr>
      </w:pPr>
      <w:r>
        <w:rPr>
          <w:b/>
          <w:bCs/>
        </w:rPr>
        <w:t>Test Case 2</w:t>
      </w:r>
    </w:p>
    <w:p w14:paraId="4F3F3B5A" w14:textId="41EFF317" w:rsidR="0018040E" w:rsidRDefault="009817A5" w:rsidP="0055017C">
      <w:pPr>
        <w:ind w:firstLine="0"/>
      </w:pPr>
      <w:r w:rsidRPr="009817A5">
        <w:drawing>
          <wp:inline distT="0" distB="0" distL="0" distR="0" wp14:anchorId="2D4D9A3D" wp14:editId="7131AD5A">
            <wp:extent cx="5943600" cy="3529330"/>
            <wp:effectExtent l="0" t="0" r="0" b="0"/>
            <wp:docPr id="1033608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085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6A93" w14:textId="0D35AE52" w:rsidR="009817A5" w:rsidRDefault="00991F15" w:rsidP="0055017C">
      <w:pPr>
        <w:ind w:firstLine="0"/>
      </w:pPr>
      <w:r w:rsidRPr="00991F15">
        <w:lastRenderedPageBreak/>
        <w:drawing>
          <wp:inline distT="0" distB="0" distL="0" distR="0" wp14:anchorId="5F6D3C2E" wp14:editId="775FA21F">
            <wp:extent cx="5943600" cy="3532505"/>
            <wp:effectExtent l="0" t="0" r="0" b="0"/>
            <wp:docPr id="261992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9283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C1BB" w14:textId="1F7E2129" w:rsidR="00737366" w:rsidRDefault="00737366" w:rsidP="00737366">
      <w:pPr>
        <w:ind w:firstLine="0"/>
        <w:jc w:val="center"/>
        <w:rPr>
          <w:b/>
          <w:bCs/>
        </w:rPr>
      </w:pPr>
      <w:r>
        <w:rPr>
          <w:b/>
          <w:bCs/>
        </w:rPr>
        <w:t>Test Case 3</w:t>
      </w:r>
    </w:p>
    <w:p w14:paraId="3694A629" w14:textId="2F07315F" w:rsidR="00737366" w:rsidRDefault="007F5F11" w:rsidP="00737366">
      <w:pPr>
        <w:ind w:firstLine="0"/>
      </w:pPr>
      <w:r w:rsidRPr="007F5F11">
        <w:drawing>
          <wp:inline distT="0" distB="0" distL="0" distR="0" wp14:anchorId="41FDD62A" wp14:editId="20C0103C">
            <wp:extent cx="5943600" cy="3529330"/>
            <wp:effectExtent l="0" t="0" r="0" b="0"/>
            <wp:docPr id="190621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1276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40DA" w14:textId="52480714" w:rsidR="007F5F11" w:rsidRDefault="00E71329" w:rsidP="00737366">
      <w:pPr>
        <w:ind w:firstLine="0"/>
      </w:pPr>
      <w:r w:rsidRPr="00E71329">
        <w:lastRenderedPageBreak/>
        <w:drawing>
          <wp:inline distT="0" distB="0" distL="0" distR="0" wp14:anchorId="30445F89" wp14:editId="10FD943C">
            <wp:extent cx="5943600" cy="3538855"/>
            <wp:effectExtent l="0" t="0" r="0" b="4445"/>
            <wp:docPr id="828053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5398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F576" w14:textId="7A7677C0" w:rsidR="00E71329" w:rsidRDefault="00924923" w:rsidP="00737366">
      <w:pPr>
        <w:ind w:firstLine="0"/>
      </w:pPr>
      <w:r w:rsidRPr="00924923">
        <w:drawing>
          <wp:inline distT="0" distB="0" distL="0" distR="0" wp14:anchorId="2DDCFFAE" wp14:editId="0B8E9509">
            <wp:extent cx="5943600" cy="3532505"/>
            <wp:effectExtent l="0" t="0" r="0" b="0"/>
            <wp:docPr id="1713614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145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2344" w14:textId="0B457A46" w:rsidR="00924923" w:rsidRDefault="005D6658" w:rsidP="00737366">
      <w:pPr>
        <w:ind w:firstLine="0"/>
      </w:pPr>
      <w:r w:rsidRPr="005D6658">
        <w:lastRenderedPageBreak/>
        <w:drawing>
          <wp:inline distT="0" distB="0" distL="0" distR="0" wp14:anchorId="037095B7" wp14:editId="448DAFCC">
            <wp:extent cx="5943600" cy="3522980"/>
            <wp:effectExtent l="0" t="0" r="0" b="1270"/>
            <wp:docPr id="306538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387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218F" w14:textId="77777777" w:rsidR="005D6658" w:rsidRPr="00737366" w:rsidRDefault="005D6658" w:rsidP="00737366">
      <w:pPr>
        <w:ind w:firstLine="0"/>
      </w:pPr>
    </w:p>
    <w:sectPr w:rsidR="005D6658" w:rsidRPr="00737366" w:rsidSect="00E746C8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E05E9" w14:textId="77777777" w:rsidR="00E746C8" w:rsidRDefault="00E746C8">
      <w:pPr>
        <w:spacing w:line="240" w:lineRule="auto"/>
      </w:pPr>
      <w:r>
        <w:separator/>
      </w:r>
    </w:p>
    <w:p w14:paraId="25E5BC13" w14:textId="77777777" w:rsidR="00E746C8" w:rsidRDefault="00E746C8"/>
  </w:endnote>
  <w:endnote w:type="continuationSeparator" w:id="0">
    <w:p w14:paraId="619E7CEC" w14:textId="77777777" w:rsidR="00E746C8" w:rsidRDefault="00E746C8">
      <w:pPr>
        <w:spacing w:line="240" w:lineRule="auto"/>
      </w:pPr>
      <w:r>
        <w:continuationSeparator/>
      </w:r>
    </w:p>
    <w:p w14:paraId="182B5F73" w14:textId="77777777" w:rsidR="00E746C8" w:rsidRDefault="00E746C8"/>
  </w:endnote>
  <w:endnote w:type="continuationNotice" w:id="1">
    <w:p w14:paraId="48AF019E" w14:textId="77777777" w:rsidR="00E746C8" w:rsidRDefault="00E746C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BCC47" w14:textId="77777777" w:rsidR="002F3AE9" w:rsidRDefault="002F3A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F99DE" w14:textId="77777777" w:rsidR="0D6E5604" w:rsidRPr="002F3AE9" w:rsidRDefault="0D6E5604" w:rsidP="002F3A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8E1C2" w14:textId="77777777" w:rsidR="3E192C66" w:rsidRPr="002F3AE9" w:rsidRDefault="3E192C66" w:rsidP="002F3A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D1E14E" w14:textId="77777777" w:rsidR="00E746C8" w:rsidRDefault="00E746C8">
      <w:pPr>
        <w:spacing w:line="240" w:lineRule="auto"/>
      </w:pPr>
      <w:r>
        <w:separator/>
      </w:r>
    </w:p>
    <w:p w14:paraId="7DBD5003" w14:textId="77777777" w:rsidR="00E746C8" w:rsidRDefault="00E746C8"/>
  </w:footnote>
  <w:footnote w:type="continuationSeparator" w:id="0">
    <w:p w14:paraId="1D05774E" w14:textId="77777777" w:rsidR="00E746C8" w:rsidRDefault="00E746C8">
      <w:pPr>
        <w:spacing w:line="240" w:lineRule="auto"/>
      </w:pPr>
      <w:r>
        <w:continuationSeparator/>
      </w:r>
    </w:p>
    <w:p w14:paraId="75BEBF67" w14:textId="77777777" w:rsidR="00E746C8" w:rsidRDefault="00E746C8"/>
  </w:footnote>
  <w:footnote w:type="continuationNotice" w:id="1">
    <w:p w14:paraId="7294BCB2" w14:textId="77777777" w:rsidR="00E746C8" w:rsidRDefault="00E746C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088F3" w14:textId="77777777" w:rsidR="002F3AE9" w:rsidRDefault="002F3A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1758E" w14:textId="77777777" w:rsidR="0D6E5604" w:rsidRPr="002F3AE9" w:rsidRDefault="0D6E5604" w:rsidP="002F3AE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46A96" w14:textId="77777777" w:rsidR="3E192C66" w:rsidRPr="002F3AE9" w:rsidRDefault="3E192C66" w:rsidP="002F3A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 w16cid:durableId="1583753049">
    <w:abstractNumId w:val="9"/>
  </w:num>
  <w:num w:numId="2" w16cid:durableId="1672021673">
    <w:abstractNumId w:val="7"/>
  </w:num>
  <w:num w:numId="3" w16cid:durableId="1661418664">
    <w:abstractNumId w:val="6"/>
  </w:num>
  <w:num w:numId="4" w16cid:durableId="28338585">
    <w:abstractNumId w:val="5"/>
  </w:num>
  <w:num w:numId="5" w16cid:durableId="10451996">
    <w:abstractNumId w:val="4"/>
  </w:num>
  <w:num w:numId="6" w16cid:durableId="1118185191">
    <w:abstractNumId w:val="8"/>
  </w:num>
  <w:num w:numId="7" w16cid:durableId="944580785">
    <w:abstractNumId w:val="3"/>
  </w:num>
  <w:num w:numId="8" w16cid:durableId="1728843970">
    <w:abstractNumId w:val="2"/>
  </w:num>
  <w:num w:numId="9" w16cid:durableId="261961369">
    <w:abstractNumId w:val="1"/>
  </w:num>
  <w:num w:numId="10" w16cid:durableId="940600249">
    <w:abstractNumId w:val="0"/>
  </w:num>
  <w:num w:numId="11" w16cid:durableId="1773084239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F31"/>
    <w:rsid w:val="00000763"/>
    <w:rsid w:val="00021A3C"/>
    <w:rsid w:val="00021AB7"/>
    <w:rsid w:val="00023AFE"/>
    <w:rsid w:val="000643A8"/>
    <w:rsid w:val="000A3D9B"/>
    <w:rsid w:val="000B7F5E"/>
    <w:rsid w:val="000D4642"/>
    <w:rsid w:val="000D539D"/>
    <w:rsid w:val="000F02AF"/>
    <w:rsid w:val="000F1A68"/>
    <w:rsid w:val="00116273"/>
    <w:rsid w:val="0013604A"/>
    <w:rsid w:val="00160D5C"/>
    <w:rsid w:val="0018040E"/>
    <w:rsid w:val="001B5068"/>
    <w:rsid w:val="002013E0"/>
    <w:rsid w:val="00220DBE"/>
    <w:rsid w:val="00222058"/>
    <w:rsid w:val="00230543"/>
    <w:rsid w:val="00231313"/>
    <w:rsid w:val="00253D8E"/>
    <w:rsid w:val="00271F19"/>
    <w:rsid w:val="002742C6"/>
    <w:rsid w:val="00293CF4"/>
    <w:rsid w:val="002A1188"/>
    <w:rsid w:val="002B31D9"/>
    <w:rsid w:val="002B3933"/>
    <w:rsid w:val="002B4AA8"/>
    <w:rsid w:val="002B5FE0"/>
    <w:rsid w:val="002C79E6"/>
    <w:rsid w:val="002F3AE9"/>
    <w:rsid w:val="00324B87"/>
    <w:rsid w:val="00333B90"/>
    <w:rsid w:val="00342E4F"/>
    <w:rsid w:val="00346E69"/>
    <w:rsid w:val="00355FFA"/>
    <w:rsid w:val="003654CE"/>
    <w:rsid w:val="00366F79"/>
    <w:rsid w:val="003804CC"/>
    <w:rsid w:val="00394D0A"/>
    <w:rsid w:val="003B5ECA"/>
    <w:rsid w:val="003C702D"/>
    <w:rsid w:val="003C73AD"/>
    <w:rsid w:val="003F280A"/>
    <w:rsid w:val="003F43F7"/>
    <w:rsid w:val="003F7D68"/>
    <w:rsid w:val="004342F9"/>
    <w:rsid w:val="0045318F"/>
    <w:rsid w:val="00473FE9"/>
    <w:rsid w:val="00491533"/>
    <w:rsid w:val="004A76B4"/>
    <w:rsid w:val="004D6C4C"/>
    <w:rsid w:val="00501A40"/>
    <w:rsid w:val="00501C84"/>
    <w:rsid w:val="005169BB"/>
    <w:rsid w:val="005236ED"/>
    <w:rsid w:val="0052520B"/>
    <w:rsid w:val="00543029"/>
    <w:rsid w:val="005461A4"/>
    <w:rsid w:val="0055017C"/>
    <w:rsid w:val="00550E0D"/>
    <w:rsid w:val="00576F20"/>
    <w:rsid w:val="00584682"/>
    <w:rsid w:val="005C199E"/>
    <w:rsid w:val="005D61BA"/>
    <w:rsid w:val="005D6658"/>
    <w:rsid w:val="005F0AFD"/>
    <w:rsid w:val="005F51B9"/>
    <w:rsid w:val="00621A9F"/>
    <w:rsid w:val="00633420"/>
    <w:rsid w:val="006359FF"/>
    <w:rsid w:val="00664C1A"/>
    <w:rsid w:val="006B58F3"/>
    <w:rsid w:val="006E17F5"/>
    <w:rsid w:val="006F01F3"/>
    <w:rsid w:val="006F20FC"/>
    <w:rsid w:val="006F76B6"/>
    <w:rsid w:val="00706875"/>
    <w:rsid w:val="007174E2"/>
    <w:rsid w:val="00722653"/>
    <w:rsid w:val="007273FB"/>
    <w:rsid w:val="00735F03"/>
    <w:rsid w:val="00737366"/>
    <w:rsid w:val="00755648"/>
    <w:rsid w:val="00775A97"/>
    <w:rsid w:val="00777899"/>
    <w:rsid w:val="00784289"/>
    <w:rsid w:val="007E28D6"/>
    <w:rsid w:val="007E4EF6"/>
    <w:rsid w:val="007F5F11"/>
    <w:rsid w:val="00802BBB"/>
    <w:rsid w:val="00820E36"/>
    <w:rsid w:val="00833593"/>
    <w:rsid w:val="008463C7"/>
    <w:rsid w:val="00870737"/>
    <w:rsid w:val="008738BB"/>
    <w:rsid w:val="0087407D"/>
    <w:rsid w:val="00886620"/>
    <w:rsid w:val="00893158"/>
    <w:rsid w:val="008B39E4"/>
    <w:rsid w:val="008E1428"/>
    <w:rsid w:val="008F6C2B"/>
    <w:rsid w:val="009175CD"/>
    <w:rsid w:val="00922EF4"/>
    <w:rsid w:val="009232F3"/>
    <w:rsid w:val="00924923"/>
    <w:rsid w:val="00941642"/>
    <w:rsid w:val="00942F6D"/>
    <w:rsid w:val="00947DAB"/>
    <w:rsid w:val="00950F95"/>
    <w:rsid w:val="00953709"/>
    <w:rsid w:val="00973E25"/>
    <w:rsid w:val="009817A5"/>
    <w:rsid w:val="00991F15"/>
    <w:rsid w:val="009971A4"/>
    <w:rsid w:val="009A6E45"/>
    <w:rsid w:val="009B02AA"/>
    <w:rsid w:val="009E5E02"/>
    <w:rsid w:val="009F0787"/>
    <w:rsid w:val="009F251A"/>
    <w:rsid w:val="00A04044"/>
    <w:rsid w:val="00A12E8F"/>
    <w:rsid w:val="00A22A9D"/>
    <w:rsid w:val="00A26148"/>
    <w:rsid w:val="00A30F90"/>
    <w:rsid w:val="00A417C1"/>
    <w:rsid w:val="00A43E4A"/>
    <w:rsid w:val="00A57CB9"/>
    <w:rsid w:val="00A661F9"/>
    <w:rsid w:val="00A709FD"/>
    <w:rsid w:val="00A90520"/>
    <w:rsid w:val="00A90688"/>
    <w:rsid w:val="00A90BED"/>
    <w:rsid w:val="00AA1DBD"/>
    <w:rsid w:val="00AB101C"/>
    <w:rsid w:val="00AB6F1B"/>
    <w:rsid w:val="00AC0102"/>
    <w:rsid w:val="00AC2FF0"/>
    <w:rsid w:val="00AC75D9"/>
    <w:rsid w:val="00AD318D"/>
    <w:rsid w:val="00AE0F7E"/>
    <w:rsid w:val="00B2241D"/>
    <w:rsid w:val="00B50B88"/>
    <w:rsid w:val="00B56241"/>
    <w:rsid w:val="00B7664D"/>
    <w:rsid w:val="00B863FB"/>
    <w:rsid w:val="00B86440"/>
    <w:rsid w:val="00BB2D6F"/>
    <w:rsid w:val="00BC0006"/>
    <w:rsid w:val="00BC4CC1"/>
    <w:rsid w:val="00BD2F29"/>
    <w:rsid w:val="00BD4110"/>
    <w:rsid w:val="00BD5731"/>
    <w:rsid w:val="00BD6627"/>
    <w:rsid w:val="00BF24F4"/>
    <w:rsid w:val="00C00F8F"/>
    <w:rsid w:val="00C03068"/>
    <w:rsid w:val="00C06199"/>
    <w:rsid w:val="00C31ADC"/>
    <w:rsid w:val="00C41CB9"/>
    <w:rsid w:val="00C50F9E"/>
    <w:rsid w:val="00C82951"/>
    <w:rsid w:val="00CD4AD6"/>
    <w:rsid w:val="00CD75B2"/>
    <w:rsid w:val="00D25613"/>
    <w:rsid w:val="00D33F8C"/>
    <w:rsid w:val="00D349C0"/>
    <w:rsid w:val="00D47585"/>
    <w:rsid w:val="00D5684B"/>
    <w:rsid w:val="00D620FD"/>
    <w:rsid w:val="00D753FE"/>
    <w:rsid w:val="00D82AFB"/>
    <w:rsid w:val="00D82F31"/>
    <w:rsid w:val="00D91044"/>
    <w:rsid w:val="00DB48D1"/>
    <w:rsid w:val="00DD44BB"/>
    <w:rsid w:val="00E24870"/>
    <w:rsid w:val="00E65B4E"/>
    <w:rsid w:val="00E67454"/>
    <w:rsid w:val="00E71329"/>
    <w:rsid w:val="00E746C8"/>
    <w:rsid w:val="00E76195"/>
    <w:rsid w:val="00E94204"/>
    <w:rsid w:val="00E954A7"/>
    <w:rsid w:val="00EA441E"/>
    <w:rsid w:val="00EA4597"/>
    <w:rsid w:val="00EB21FA"/>
    <w:rsid w:val="00ED14B3"/>
    <w:rsid w:val="00EF55C5"/>
    <w:rsid w:val="00F1258C"/>
    <w:rsid w:val="00F16AEC"/>
    <w:rsid w:val="00F20633"/>
    <w:rsid w:val="00F46252"/>
    <w:rsid w:val="00F5318C"/>
    <w:rsid w:val="00F61CF6"/>
    <w:rsid w:val="00F6242A"/>
    <w:rsid w:val="00F71906"/>
    <w:rsid w:val="00FA2314"/>
    <w:rsid w:val="00FA25FF"/>
    <w:rsid w:val="00FD0666"/>
    <w:rsid w:val="00FE623A"/>
    <w:rsid w:val="00FF55EC"/>
    <w:rsid w:val="014CA2B6"/>
    <w:rsid w:val="0D6E5604"/>
    <w:rsid w:val="1C0665C1"/>
    <w:rsid w:val="1E84F322"/>
    <w:rsid w:val="201D26C8"/>
    <w:rsid w:val="212F006F"/>
    <w:rsid w:val="2CCDFC8D"/>
    <w:rsid w:val="3236C9DF"/>
    <w:rsid w:val="3660B96E"/>
    <w:rsid w:val="3D0A9892"/>
    <w:rsid w:val="3E192C66"/>
    <w:rsid w:val="3FD79D39"/>
    <w:rsid w:val="4A446072"/>
    <w:rsid w:val="52694629"/>
    <w:rsid w:val="593F41A5"/>
    <w:rsid w:val="5A1CFD60"/>
    <w:rsid w:val="5D68E123"/>
    <w:rsid w:val="6451CACF"/>
    <w:rsid w:val="67AE9998"/>
    <w:rsid w:val="689E33FC"/>
    <w:rsid w:val="68E35553"/>
    <w:rsid w:val="6A36C4BF"/>
    <w:rsid w:val="7050BCB6"/>
    <w:rsid w:val="7CCA2D81"/>
    <w:rsid w:val="7F11E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10F1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3FB"/>
    <w:rPr>
      <w:sz w:val="22"/>
    </w:rPr>
  </w:style>
  <w:style w:type="paragraph" w:styleId="Heading1">
    <w:name w:val="heading 1"/>
    <w:basedOn w:val="Normal"/>
    <w:next w:val="Normal"/>
    <w:link w:val="Heading1Char"/>
    <w:uiPriority w:val="3"/>
    <w:qFormat/>
    <w:rsid w:val="002C79E6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rsid w:val="00C00F8F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rsid w:val="00C00F8F"/>
    <w:pPr>
      <w:keepNext/>
      <w:keepLines/>
      <w:ind w:firstLine="0"/>
      <w:outlineLvl w:val="2"/>
    </w:pPr>
    <w:rPr>
      <w:rFonts w:asciiTheme="majorHAnsi" w:eastAsiaTheme="majorEastAsia" w:hAnsiTheme="majorHAnsi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rsid w:val="00664C1A"/>
    <w:pPr>
      <w:keepNext/>
      <w:keepLines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rsid w:val="00664C1A"/>
    <w:pPr>
      <w:keepNext/>
      <w:keepLines/>
      <w:outlineLvl w:val="4"/>
    </w:pPr>
    <w:rPr>
      <w:rFonts w:asciiTheme="majorHAnsi" w:eastAsiaTheme="majorEastAsia" w:hAnsiTheme="majorHAnsi" w:cstheme="majorBidi"/>
      <w:b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15"/>
    <w:qFormat/>
    <w:rsid w:val="002C79E6"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  <w:b/>
      <w:color w:val="auto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rsid w:val="00B863FB"/>
    <w:pPr>
      <w:ind w:firstLine="0"/>
    </w:pPr>
    <w:rPr>
      <w:sz w:val="22"/>
    </w:rPr>
  </w:style>
  <w:style w:type="character" w:customStyle="1" w:styleId="Heading1Char">
    <w:name w:val="Heading 1 Char"/>
    <w:basedOn w:val="DefaultParagraphFont"/>
    <w:link w:val="Heading1"/>
    <w:uiPriority w:val="3"/>
    <w:rsid w:val="002C79E6"/>
    <w:rPr>
      <w:rFonts w:asciiTheme="majorHAnsi" w:eastAsiaTheme="majorEastAsia" w:hAnsiTheme="majorHAnsi" w:cstheme="majorBidi"/>
      <w:b/>
      <w:bCs/>
      <w:sz w:val="22"/>
    </w:rPr>
  </w:style>
  <w:style w:type="character" w:customStyle="1" w:styleId="Heading2Char">
    <w:name w:val="Heading 2 Char"/>
    <w:basedOn w:val="DefaultParagraphFont"/>
    <w:link w:val="Heading2"/>
    <w:uiPriority w:val="3"/>
    <w:rsid w:val="00C00F8F"/>
    <w:rPr>
      <w:rFonts w:asciiTheme="majorHAnsi" w:eastAsiaTheme="majorEastAsia" w:hAnsiTheme="majorHAnsi" w:cstheme="majorBidi"/>
      <w:b/>
      <w:bCs/>
      <w:sz w:val="22"/>
    </w:rPr>
  </w:style>
  <w:style w:type="paragraph" w:styleId="Title">
    <w:name w:val="Title"/>
    <w:basedOn w:val="Normal"/>
    <w:next w:val="Normal"/>
    <w:link w:val="TitleChar"/>
    <w:uiPriority w:val="16"/>
    <w:qFormat/>
    <w:rsid w:val="00B863FB"/>
    <w:pPr>
      <w:ind w:firstLine="0"/>
      <w:contextualSpacing/>
      <w:jc w:val="center"/>
    </w:pPr>
    <w:rPr>
      <w:rFonts w:asciiTheme="majorHAnsi" w:eastAsiaTheme="majorEastAsia" w:hAnsiTheme="majorHAnsi" w:cstheme="majorBidi"/>
      <w:b/>
    </w:rPr>
  </w:style>
  <w:style w:type="character" w:customStyle="1" w:styleId="TitleChar">
    <w:name w:val="Title Char"/>
    <w:basedOn w:val="DefaultParagraphFont"/>
    <w:link w:val="Title"/>
    <w:uiPriority w:val="16"/>
    <w:rsid w:val="00B863FB"/>
    <w:rPr>
      <w:rFonts w:asciiTheme="majorHAnsi" w:eastAsiaTheme="majorEastAsia" w:hAnsiTheme="majorHAnsi" w:cstheme="majorBidi"/>
      <w:b/>
      <w:sz w:val="22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sid w:val="00C00F8F"/>
    <w:rPr>
      <w:rFonts w:asciiTheme="majorHAnsi" w:eastAsiaTheme="majorEastAsia" w:hAnsiTheme="majorHAnsi" w:cstheme="majorBidi"/>
      <w:b/>
      <w:bCs/>
      <w:i/>
      <w:sz w:val="22"/>
    </w:rPr>
  </w:style>
  <w:style w:type="character" w:customStyle="1" w:styleId="Heading4Char">
    <w:name w:val="Heading 4 Char"/>
    <w:basedOn w:val="DefaultParagraphFont"/>
    <w:link w:val="Heading4"/>
    <w:uiPriority w:val="3"/>
    <w:rsid w:val="00664C1A"/>
    <w:rPr>
      <w:rFonts w:asciiTheme="majorHAnsi" w:eastAsiaTheme="majorEastAsia" w:hAnsiTheme="majorHAnsi" w:cstheme="majorBidi"/>
      <w:b/>
      <w:bCs/>
      <w:iCs/>
      <w:sz w:val="22"/>
    </w:rPr>
  </w:style>
  <w:style w:type="character" w:customStyle="1" w:styleId="Heading5Char">
    <w:name w:val="Heading 5 Char"/>
    <w:basedOn w:val="DefaultParagraphFont"/>
    <w:link w:val="Heading5"/>
    <w:uiPriority w:val="3"/>
    <w:rsid w:val="00664C1A"/>
    <w:rPr>
      <w:rFonts w:asciiTheme="majorHAnsi" w:eastAsiaTheme="majorEastAsia" w:hAnsiTheme="majorHAnsi" w:cstheme="majorBidi"/>
      <w:b/>
      <w:i/>
      <w:iCs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rsid w:val="000D4642"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664C1A"/>
    <w:pPr>
      <w:ind w:left="720" w:firstLine="0"/>
    </w:pPr>
    <w:rPr>
      <w:iCs/>
      <w:color w:val="auto"/>
    </w:rPr>
  </w:style>
  <w:style w:type="character" w:customStyle="1" w:styleId="QuoteChar">
    <w:name w:val="Quote Char"/>
    <w:basedOn w:val="DefaultParagraphFont"/>
    <w:link w:val="Quote"/>
    <w:uiPriority w:val="29"/>
    <w:rsid w:val="00664C1A"/>
    <w:rPr>
      <w:iCs/>
      <w:color w:val="auto"/>
      <w:sz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B86440"/>
    <w:rPr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8"/>
    <w:qFormat/>
    <w:rsid w:val="00B863FB"/>
    <w:pPr>
      <w:ind w:firstLine="0"/>
      <w:jc w:val="center"/>
    </w:pPr>
    <w:rPr>
      <w:rFonts w:eastAsia="Calibri" w:cs="Calibri"/>
      <w:szCs w:val="22"/>
    </w:rPr>
  </w:style>
  <w:style w:type="character" w:customStyle="1" w:styleId="SubtitleChar">
    <w:name w:val="Subtitle Char"/>
    <w:basedOn w:val="DefaultParagraphFont"/>
    <w:link w:val="Subtitle"/>
    <w:uiPriority w:val="18"/>
    <w:rsid w:val="00B863FB"/>
    <w:rPr>
      <w:rFonts w:eastAsia="Calibri" w:cs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2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trin\AppData\Roaming\Microsoft\Templates\Student%20APA%20Style%20paper%207th%20edit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26702A642594622804F5F181FA26F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4BFB53-F081-4FD3-B14E-1CE079CDC0DA}"/>
      </w:docPartPr>
      <w:docPartBody>
        <w:p w:rsidR="00DA1CF9" w:rsidRDefault="00DA1CF9">
          <w:pPr>
            <w:pStyle w:val="A26702A642594622804F5F181FA26FEE"/>
          </w:pPr>
          <w:r w:rsidRPr="3236C9DF">
            <w:t>Course Number</w:t>
          </w:r>
          <w: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CF9"/>
    <w:rsid w:val="000109DB"/>
    <w:rsid w:val="006E788B"/>
    <w:rsid w:val="008653E7"/>
    <w:rsid w:val="00DA1CF9"/>
    <w:rsid w:val="00E1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6702A642594622804F5F181FA26FEE">
    <w:name w:val="A26702A642594622804F5F181FA26FEE"/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Cs/>
      <w:color w:val="000000" w:themeColor="text1"/>
      <w:kern w:val="0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b/>
      <w:i/>
      <w:iCs/>
      <w:color w:val="000000" w:themeColor="text1"/>
      <w:kern w:val="0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Pr>
      <w:color w:val="467886" w:themeColor="hyperlink"/>
      <w:u w:val="singl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ADCF06E-81A5-4D29-A946-976E3F20FF4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.xml><?xml version="1.0" encoding="utf-8"?>
<ds:datastoreItem xmlns:ds="http://schemas.openxmlformats.org/officeDocument/2006/customXml" ds:itemID="{EC758F74-CB61-4D5F-B003-A3FA896AFE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6608B1-A148-495A-80CE-F0BD5CC963A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APA Style paper 7th edition</Template>
  <TotalTime>0</TotalTime>
  <Pages>7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2024-02-21T01:39:00Z</dcterms:created>
  <dcterms:modified xsi:type="dcterms:W3CDTF">2024-02-21T01:54:00Z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